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C853E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3AB4762">
                  <wp:simplePos x="0" y="0"/>
                  <wp:positionH relativeFrom="column">
                    <wp:posOffset>-568325</wp:posOffset>
                  </wp:positionH>
                  <wp:positionV relativeFrom="paragraph">
                    <wp:posOffset>-509270</wp:posOffset>
                  </wp:positionV>
                  <wp:extent cx="2667000" cy="2813911"/>
                  <wp:effectExtent l="0" t="0" r="0" b="5715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813911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88652F" w:rsidP="00310F17">
            <w:pPr>
              <w:pStyle w:val="Ttulo"/>
            </w:pPr>
            <w:r>
              <w:t>DULCE JACQUELINE</w:t>
            </w:r>
            <w:r w:rsidR="003D1B71" w:rsidRPr="00665F95">
              <w:rPr>
                <w:lang w:bidi="es-ES"/>
              </w:rPr>
              <w:br/>
            </w:r>
            <w:r>
              <w:t>SANTIAGO CAMPOS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F20161" w:rsidRDefault="00C853E1" w:rsidP="00F20161">
            <w:pPr>
              <w:pStyle w:val="Ttulo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-3336925</wp:posOffset>
                      </wp:positionV>
                      <wp:extent cx="3314700" cy="666750"/>
                      <wp:effectExtent l="0" t="0" r="0" b="0"/>
                      <wp:wrapNone/>
                      <wp:docPr id="5" name="Cuadro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853E1" w:rsidRDefault="00C853E1">
                                  <w:pPr>
                                    <w:rPr>
                                      <w:rFonts w:ascii="Corbel" w:hAnsi="Corbel"/>
                                      <w:b/>
                                      <w:u w:val="single"/>
                                    </w:rPr>
                                  </w:pPr>
                                  <w:r w:rsidRPr="00C853E1">
                                    <w:rPr>
                                      <w:rFonts w:ascii="Corbel" w:hAnsi="Corbel"/>
                                      <w:b/>
                                      <w:color w:val="0072C7" w:themeColor="accent2"/>
                                      <w:sz w:val="24"/>
                                      <w:u w:val="single"/>
                                    </w:rPr>
                                    <w:t>Experiencia</w:t>
                                  </w:r>
                                  <w:r w:rsidRPr="00C853E1">
                                    <w:rPr>
                                      <w:rFonts w:ascii="Corbel" w:hAnsi="Corbel"/>
                                      <w:b/>
                                      <w:u w:val="single"/>
                                    </w:rPr>
                                    <w:t xml:space="preserve"> </w:t>
                                  </w:r>
                                </w:p>
                                <w:p w:rsidR="00C853E1" w:rsidRPr="00C853E1" w:rsidRDefault="00C853E1" w:rsidP="00C853E1">
                                  <w:pPr>
                                    <w:spacing w:before="240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  <w:t>Encarga de tienda de productos de navidad.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" o:spid="_x0000_s1026" type="#_x0000_t202" style="position:absolute;margin-left:6.75pt;margin-top:-262.75pt;width:261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" filled="f" stroked="f" strokeweight=".5pt">
                      <v:textbox>
                        <w:txbxContent>
                          <w:p w:rsidR="00C853E1" w:rsidRDefault="00C853E1">
                            <w:pPr>
                              <w:rPr>
                                <w:rFonts w:ascii="Corbel" w:hAnsi="Corbel"/>
                                <w:b/>
                                <w:u w:val="single"/>
                              </w:rPr>
                            </w:pPr>
                            <w:r w:rsidRPr="00C853E1">
                              <w:rPr>
                                <w:rFonts w:ascii="Corbel" w:hAnsi="Corbel"/>
                                <w:b/>
                                <w:color w:val="0072C7" w:themeColor="accent2"/>
                                <w:sz w:val="24"/>
                                <w:u w:val="single"/>
                              </w:rPr>
                              <w:t>Experiencia</w:t>
                            </w:r>
                            <w:r w:rsidRPr="00C853E1">
                              <w:rPr>
                                <w:rFonts w:ascii="Corbel" w:hAnsi="Corbel"/>
                                <w:b/>
                                <w:u w:val="single"/>
                              </w:rPr>
                              <w:t xml:space="preserve"> </w:t>
                            </w:r>
                          </w:p>
                          <w:p w:rsidR="00C853E1" w:rsidRPr="00C853E1" w:rsidRDefault="00C853E1" w:rsidP="00C853E1">
                            <w:pPr>
                              <w:spacing w:before="240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sz w:val="24"/>
                              </w:rPr>
                              <w:t>Encarga de tienda de productos de navidad.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-2836545</wp:posOffset>
                      </wp:positionV>
                      <wp:extent cx="3971925" cy="6334125"/>
                      <wp:effectExtent l="0" t="0" r="0" b="0"/>
                      <wp:wrapNone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1925" cy="6334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Corbel" w:hAnsi="Corbel" w:cs="Georgia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  <w:id w:val="-1554227259"/>
                                    <w:placeholder>
                                      <w:docPart w:val="277B583CE5804FB682FEEDB9C5CF9F56"/>
                                    </w:placeholder>
                                    <w:temporary/>
                                    <w:showingPlcHdr/>
                                    <w15:appearance w15:val="hidden"/>
                                  </w:sdtPr>
                                  <w:sdtContent>
                                    <w:p w:rsidR="0088652F" w:rsidRPr="0088652F" w:rsidRDefault="0088652F" w:rsidP="0088652F">
                                      <w:pPr>
                                        <w:kinsoku w:val="0"/>
                                        <w:overflowPunct w:val="0"/>
                                        <w:spacing w:before="360" w:after="120"/>
                                        <w:outlineLvl w:val="1"/>
                                        <w:rPr>
                                          <w:rFonts w:ascii="Corbel" w:hAnsi="Corbel" w:cs="Georgia"/>
                                          <w:b/>
                                          <w:bCs/>
                                          <w:color w:val="0072C7" w:themeColor="accent2"/>
                                          <w:sz w:val="24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88652F">
                                        <w:rPr>
                                          <w:rFonts w:ascii="Corbel" w:hAnsi="Corbel" w:cs="Georgia"/>
                                          <w:b/>
                                          <w:bCs/>
                                          <w:color w:val="0072C7" w:themeColor="accent2"/>
                                          <w:sz w:val="24"/>
                                          <w:szCs w:val="20"/>
                                          <w:u w:val="single"/>
                                        </w:rPr>
                                        <w:t>Formación</w:t>
                                      </w:r>
                                    </w:p>
                                  </w:sdtContent>
                                </w:sdt>
                                <w:p w:rsidR="0088652F" w:rsidRPr="0088652F" w:rsidRDefault="0088652F" w:rsidP="0088652F">
                                  <w:pPr>
                                    <w:numPr>
                                      <w:ilvl w:val="0"/>
                                      <w:numId w:val="3"/>
                                    </w:numPr>
                                    <w:spacing w:line="216" w:lineRule="auto"/>
                                    <w:ind w:left="0" w:firstLine="0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8652F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Centro de Estudios Científicos y Tecnológicos No.1 “Gonzalo Vázquez Vela”</w:t>
                                  </w:r>
                                  <w:r w:rsidRPr="0088652F">
                                    <w:rPr>
                                      <w:b/>
                                      <w:sz w:val="24"/>
                                      <w:szCs w:val="24"/>
                                      <w:lang w:bidi="es-ES"/>
                                    </w:rPr>
                                    <w:t xml:space="preserve">, </w:t>
                                  </w:r>
                                  <w:r w:rsidRPr="0088652F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CDMX.</w:t>
                                  </w:r>
                                </w:p>
                                <w:p w:rsidR="00C853E1" w:rsidRPr="00C853E1" w:rsidRDefault="0088652F" w:rsidP="0088652F">
                                  <w:pPr>
                                    <w:tabs>
                                      <w:tab w:val="num" w:pos="360"/>
                                    </w:tabs>
                                    <w:spacing w:line="216" w:lineRule="auto"/>
                                    <w:ind w:left="360" w:hanging="360"/>
                                    <w:contextualSpacing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8652F">
                                    <w:rPr>
                                      <w:sz w:val="24"/>
                                      <w:szCs w:val="24"/>
                                    </w:rPr>
                                    <w:t>Promedio de 8.04 cursando la carrera de Técnico en</w:t>
                                  </w:r>
                                </w:p>
                                <w:p w:rsidR="0088652F" w:rsidRPr="0088652F" w:rsidRDefault="0088652F" w:rsidP="0088652F">
                                  <w:pPr>
                                    <w:tabs>
                                      <w:tab w:val="num" w:pos="360"/>
                                    </w:tabs>
                                    <w:spacing w:line="216" w:lineRule="auto"/>
                                    <w:ind w:left="360" w:hanging="360"/>
                                    <w:contextualSpacing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8652F">
                                    <w:rPr>
                                      <w:sz w:val="24"/>
                                      <w:szCs w:val="24"/>
                                    </w:rPr>
                                    <w:t>Sistemas Digitales</w:t>
                                  </w:r>
                                  <w:r w:rsidRPr="00C853E1">
                                    <w:rPr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  <w:p w:rsidR="0088652F" w:rsidRPr="0088652F" w:rsidRDefault="0088652F" w:rsidP="0088652F">
                                  <w:pPr>
                                    <w:spacing w:line="216" w:lineRule="auto"/>
                                    <w:contextualSpacing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8652F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Escuela Superior de Comercio y Administración Unidad Santo Tomas, CDMX.  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numPr>
                                      <w:ilvl w:val="0"/>
                                      <w:numId w:val="16"/>
                                    </w:numPr>
                                    <w:spacing w:after="120" w:line="216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8652F">
                                    <w:rPr>
                                      <w:sz w:val="24"/>
                                      <w:szCs w:val="24"/>
                                    </w:rPr>
                                    <w:t xml:space="preserve">Actualmente cursando la carrera de Contador </w:t>
                                  </w:r>
                                  <w:r w:rsidRPr="00C853E1">
                                    <w:rPr>
                                      <w:sz w:val="24"/>
                                      <w:szCs w:val="24"/>
                                    </w:rPr>
                                    <w:t>Público.</w:t>
                                  </w:r>
                                </w:p>
                                <w:p w:rsidR="0088652F" w:rsidRPr="0088652F" w:rsidRDefault="0088652F" w:rsidP="0088652F">
                                  <w:pPr>
                                    <w:spacing w:after="120" w:line="216" w:lineRule="auto"/>
                                    <w:rPr>
                                      <w:szCs w:val="24"/>
                                    </w:rPr>
                                  </w:pPr>
                                  <w:r w:rsidRPr="0088652F">
                                    <w:rPr>
                                      <w:rFonts w:ascii="Corbel" w:hAnsi="Corbel"/>
                                      <w:b/>
                                      <w:color w:val="0072C7" w:themeColor="accent2"/>
                                      <w:sz w:val="24"/>
                                      <w:u w:val="single"/>
                                    </w:rPr>
                                    <w:t>Áreas de interés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sz w:val="24"/>
                                      <w:szCs w:val="20"/>
                                    </w:rPr>
                                    <w:t xml:space="preserve">Fiscal 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sz w:val="24"/>
                                      <w:szCs w:val="20"/>
                                    </w:rPr>
                                    <w:t xml:space="preserve">Finanzas </w:t>
                                  </w:r>
                                </w:p>
                                <w:p w:rsidR="0088652F" w:rsidRDefault="0088652F" w:rsidP="0088652F">
                                  <w:p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="Corbel" w:hAnsi="Corbel" w:cstheme="minorHAnsi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</w:pPr>
                                  <w:r w:rsidRPr="0088652F">
                                    <w:rPr>
                                      <w:rFonts w:ascii="Corbel" w:hAnsi="Corbel" w:cstheme="minorHAnsi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  <w:t>Software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3B3838" w:themeColor="background2" w:themeShade="40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3B3838" w:themeColor="background2" w:themeShade="40"/>
                                      <w:sz w:val="24"/>
                                      <w:szCs w:val="20"/>
                                    </w:rPr>
                                    <w:t>Office Microsoft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3B3838" w:themeColor="background2" w:themeShade="40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3B3838" w:themeColor="background2" w:themeShade="40"/>
                                      <w:sz w:val="24"/>
                                      <w:szCs w:val="20"/>
                                    </w:rPr>
                                    <w:t>MPLAB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3B3838" w:themeColor="background2" w:themeShade="40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3B3838" w:themeColor="background2" w:themeShade="40"/>
                                      <w:sz w:val="24"/>
                                      <w:szCs w:val="20"/>
                                    </w:rPr>
                                    <w:t>TURBO C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="Corbel" w:hAnsi="Corbel" w:cstheme="minorHAnsi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</w:pPr>
                                  <w:r w:rsidRPr="00C853E1">
                                    <w:rPr>
                                      <w:rFonts w:ascii="Corbel" w:hAnsi="Corbel" w:cstheme="minorHAnsi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  <w:t>Habilidades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 xml:space="preserve">Amable </w:t>
                                  </w:r>
                                </w:p>
                                <w:p w:rsidR="0088652F" w:rsidRPr="00C853E1" w:rsidRDefault="0088652F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 xml:space="preserve">Creativa </w:t>
                                  </w:r>
                                </w:p>
                                <w:p w:rsidR="0088652F" w:rsidRPr="00C853E1" w:rsidRDefault="00C853E1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 xml:space="preserve">Disponibilidad </w:t>
                                  </w:r>
                                </w:p>
                                <w:p w:rsidR="00C853E1" w:rsidRPr="00C853E1" w:rsidRDefault="00C853E1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 xml:space="preserve">Iniciativa </w:t>
                                  </w:r>
                                </w:p>
                                <w:p w:rsidR="00C853E1" w:rsidRPr="00C853E1" w:rsidRDefault="00C853E1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>Puntual</w:t>
                                  </w:r>
                                </w:p>
                                <w:p w:rsidR="00C853E1" w:rsidRPr="00C853E1" w:rsidRDefault="00C853E1" w:rsidP="0088652F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>Respetuosa</w:t>
                                  </w:r>
                                </w:p>
                                <w:p w:rsidR="00C853E1" w:rsidRDefault="00C853E1" w:rsidP="00C853E1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>Responsable</w:t>
                                  </w:r>
                                </w:p>
                                <w:p w:rsidR="00C853E1" w:rsidRPr="00C853E1" w:rsidRDefault="00C853E1" w:rsidP="00C853E1">
                                  <w:p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ajorHAnsi" w:hAnsiTheme="majorHAnsi" w:cstheme="minorHAnsi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</w:pPr>
                                  <w:r w:rsidRPr="00C853E1">
                                    <w:rPr>
                                      <w:rFonts w:asciiTheme="majorHAnsi" w:hAnsiTheme="majorHAnsi" w:cstheme="minorHAnsi"/>
                                      <w:b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  <w:t xml:space="preserve">Acerca de mi </w:t>
                                  </w:r>
                                </w:p>
                                <w:p w:rsidR="00C853E1" w:rsidRPr="00C853E1" w:rsidRDefault="00C853E1" w:rsidP="00C853E1">
                                  <w:p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</w:pPr>
                                  <w:r w:rsidRPr="00C853E1"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 xml:space="preserve">Me gusta trabajar en equipo, aprendo muy rápido y estoy dispuesta a 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bCs/>
                                      <w:color w:val="000000" w:themeColor="text1"/>
                                      <w:sz w:val="24"/>
                                      <w:szCs w:val="20"/>
                                    </w:rPr>
                                    <w:t>aprender diversas cosas.</w:t>
                                  </w:r>
                                </w:p>
                                <w:p w:rsidR="00C853E1" w:rsidRPr="00C853E1" w:rsidRDefault="00C853E1" w:rsidP="00C853E1">
                                  <w:pPr>
                                    <w:kinsoku w:val="0"/>
                                    <w:overflowPunct w:val="0"/>
                                    <w:outlineLvl w:val="1"/>
                                    <w:rPr>
                                      <w:rFonts w:ascii="Corbel" w:hAnsi="Corbel" w:cstheme="minorHAnsi"/>
                                      <w:bCs/>
                                      <w:color w:val="0072C7" w:themeColor="accent2"/>
                                      <w:sz w:val="24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  <w:p w:rsidR="0088652F" w:rsidRDefault="0088652F" w:rsidP="0088652F">
                                  <w:pPr>
                                    <w:spacing w:after="120" w:line="216" w:lineRule="auto"/>
                                    <w:rPr>
                                      <w:szCs w:val="24"/>
                                    </w:rPr>
                                  </w:pPr>
                                </w:p>
                                <w:p w:rsidR="0088652F" w:rsidRPr="0088652F" w:rsidRDefault="0088652F" w:rsidP="0088652F">
                                  <w:pPr>
                                    <w:spacing w:after="120" w:line="216" w:lineRule="auto"/>
                                    <w:ind w:left="360"/>
                                    <w:rPr>
                                      <w:szCs w:val="24"/>
                                    </w:rPr>
                                  </w:pPr>
                                </w:p>
                                <w:p w:rsidR="0088652F" w:rsidRDefault="0088652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5.5pt;margin-top:-223.35pt;width:312.75pt;height:49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" filled="f" stroked="f" strokeweight=".5pt">
                      <v:textbox>
                        <w:txbxContent>
                          <w:sdt>
                            <w:sdtPr>
                              <w:rPr>
                                <w:rFonts w:ascii="Corbel" w:hAnsi="Corbel" w:cs="Georgia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  <w:id w:val="-1554227259"/>
                              <w:placeholder>
                                <w:docPart w:val="277B583CE5804FB682FEEDB9C5CF9F56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Content>
                              <w:p w:rsidR="0088652F" w:rsidRPr="0088652F" w:rsidRDefault="0088652F" w:rsidP="0088652F">
                                <w:pPr>
                                  <w:kinsoku w:val="0"/>
                                  <w:overflowPunct w:val="0"/>
                                  <w:spacing w:before="360" w:after="120"/>
                                  <w:outlineLvl w:val="1"/>
                                  <w:rPr>
                                    <w:rFonts w:ascii="Corbel" w:hAnsi="Corbel" w:cs="Georgia"/>
                                    <w:b/>
                                    <w:bCs/>
                                    <w:color w:val="0072C7" w:themeColor="accent2"/>
                                    <w:sz w:val="24"/>
                                    <w:szCs w:val="20"/>
                                    <w:u w:val="single"/>
                                  </w:rPr>
                                </w:pPr>
                                <w:r w:rsidRPr="0088652F">
                                  <w:rPr>
                                    <w:rFonts w:ascii="Corbel" w:hAnsi="Corbel" w:cs="Georgia"/>
                                    <w:b/>
                                    <w:bCs/>
                                    <w:color w:val="0072C7" w:themeColor="accent2"/>
                                    <w:sz w:val="24"/>
                                    <w:szCs w:val="20"/>
                                    <w:u w:val="single"/>
                                  </w:rPr>
                                  <w:t>Formación</w:t>
                                </w:r>
                              </w:p>
                            </w:sdtContent>
                          </w:sdt>
                          <w:p w:rsidR="0088652F" w:rsidRPr="0088652F" w:rsidRDefault="0088652F" w:rsidP="0088652F">
                            <w:pPr>
                              <w:numPr>
                                <w:ilvl w:val="0"/>
                                <w:numId w:val="3"/>
                              </w:numPr>
                              <w:spacing w:line="216" w:lineRule="auto"/>
                              <w:ind w:left="0" w:firstLine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8652F">
                              <w:rPr>
                                <w:b/>
                                <w:sz w:val="24"/>
                                <w:szCs w:val="24"/>
                              </w:rPr>
                              <w:t>Centro de Estudios Científicos y Tecnológicos No.1 “Gonzalo Vázquez Vela”</w:t>
                            </w:r>
                            <w:r w:rsidRPr="0088652F">
                              <w:rPr>
                                <w:b/>
                                <w:sz w:val="24"/>
                                <w:szCs w:val="24"/>
                                <w:lang w:bidi="es-ES"/>
                              </w:rPr>
                              <w:t xml:space="preserve">, </w:t>
                            </w:r>
                            <w:r w:rsidRPr="0088652F">
                              <w:rPr>
                                <w:b/>
                                <w:sz w:val="24"/>
                                <w:szCs w:val="24"/>
                              </w:rPr>
                              <w:t>CDMX.</w:t>
                            </w:r>
                          </w:p>
                          <w:p w:rsidR="00C853E1" w:rsidRPr="00C853E1" w:rsidRDefault="0088652F" w:rsidP="0088652F">
                            <w:pPr>
                              <w:tabs>
                                <w:tab w:val="num" w:pos="360"/>
                              </w:tabs>
                              <w:spacing w:line="216" w:lineRule="auto"/>
                              <w:ind w:left="360" w:hanging="36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 w:rsidRPr="0088652F">
                              <w:rPr>
                                <w:sz w:val="24"/>
                                <w:szCs w:val="24"/>
                              </w:rPr>
                              <w:t>Promedio de 8.04 cursando la carrera de Técnico en</w:t>
                            </w:r>
                          </w:p>
                          <w:p w:rsidR="0088652F" w:rsidRPr="0088652F" w:rsidRDefault="0088652F" w:rsidP="0088652F">
                            <w:pPr>
                              <w:tabs>
                                <w:tab w:val="num" w:pos="360"/>
                              </w:tabs>
                              <w:spacing w:line="216" w:lineRule="auto"/>
                              <w:ind w:left="360" w:hanging="36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 w:rsidRPr="0088652F">
                              <w:rPr>
                                <w:sz w:val="24"/>
                                <w:szCs w:val="24"/>
                              </w:rPr>
                              <w:t>Sistemas Digitales</w:t>
                            </w:r>
                            <w:r w:rsidRPr="00C853E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8652F" w:rsidRPr="0088652F" w:rsidRDefault="0088652F" w:rsidP="0088652F">
                            <w:pPr>
                              <w:spacing w:line="216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8652F">
                              <w:rPr>
                                <w:b/>
                                <w:sz w:val="24"/>
                                <w:szCs w:val="24"/>
                              </w:rPr>
                              <w:t xml:space="preserve">Escuela Superior de Comercio y Administración Unidad Santo Tomas, CDMX.  </w:t>
                            </w:r>
                          </w:p>
                          <w:p w:rsidR="0088652F" w:rsidRPr="00C853E1" w:rsidRDefault="0088652F" w:rsidP="0088652F">
                            <w:pPr>
                              <w:numPr>
                                <w:ilvl w:val="0"/>
                                <w:numId w:val="16"/>
                              </w:numPr>
                              <w:spacing w:after="120" w:line="21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88652F">
                              <w:rPr>
                                <w:sz w:val="24"/>
                                <w:szCs w:val="24"/>
                              </w:rPr>
                              <w:t xml:space="preserve">Actualmente cursando la carrera de Contador </w:t>
                            </w:r>
                            <w:r w:rsidRPr="00C853E1">
                              <w:rPr>
                                <w:sz w:val="24"/>
                                <w:szCs w:val="24"/>
                              </w:rPr>
                              <w:t>Público.</w:t>
                            </w:r>
                          </w:p>
                          <w:p w:rsidR="0088652F" w:rsidRPr="0088652F" w:rsidRDefault="0088652F" w:rsidP="0088652F">
                            <w:pPr>
                              <w:spacing w:after="120" w:line="216" w:lineRule="auto"/>
                              <w:rPr>
                                <w:szCs w:val="24"/>
                              </w:rPr>
                            </w:pPr>
                            <w:r w:rsidRPr="0088652F">
                              <w:rPr>
                                <w:rFonts w:ascii="Corbel" w:hAnsi="Corbel"/>
                                <w:b/>
                                <w:color w:val="0072C7" w:themeColor="accent2"/>
                                <w:sz w:val="24"/>
                                <w:u w:val="single"/>
                              </w:rPr>
                              <w:t>Áreas de interés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sz w:val="24"/>
                                <w:szCs w:val="20"/>
                              </w:rPr>
                              <w:t xml:space="preserve">Fiscal 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sz w:val="24"/>
                                <w:szCs w:val="20"/>
                              </w:rPr>
                              <w:t xml:space="preserve">Finanzas </w:t>
                            </w:r>
                          </w:p>
                          <w:p w:rsidR="0088652F" w:rsidRDefault="0088652F" w:rsidP="0088652F">
                            <w:pPr>
                              <w:kinsoku w:val="0"/>
                              <w:overflowPunct w:val="0"/>
                              <w:outlineLvl w:val="1"/>
                              <w:rPr>
                                <w:rFonts w:ascii="Corbel" w:hAnsi="Corbel" w:cstheme="minorHAnsi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</w:pPr>
                            <w:r w:rsidRPr="0088652F">
                              <w:rPr>
                                <w:rFonts w:ascii="Corbel" w:hAnsi="Corbel" w:cstheme="minorHAnsi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  <w:t>Software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</w:rPr>
                              <w:t>Office Microsoft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</w:rPr>
                              <w:t>MPLAB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3B3838" w:themeColor="background2" w:themeShade="40"/>
                                <w:sz w:val="24"/>
                                <w:szCs w:val="20"/>
                              </w:rPr>
                              <w:t>TURBO C</w:t>
                            </w:r>
                          </w:p>
                          <w:p w:rsidR="0088652F" w:rsidRPr="00C853E1" w:rsidRDefault="0088652F" w:rsidP="0088652F">
                            <w:pPr>
                              <w:kinsoku w:val="0"/>
                              <w:overflowPunct w:val="0"/>
                              <w:outlineLvl w:val="1"/>
                              <w:rPr>
                                <w:rFonts w:ascii="Corbel" w:hAnsi="Corbel" w:cstheme="minorHAnsi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</w:pPr>
                            <w:r w:rsidRPr="00C853E1">
                              <w:rPr>
                                <w:rFonts w:ascii="Corbel" w:hAnsi="Corbel" w:cstheme="minorHAnsi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  <w:t>Habilidades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 xml:space="preserve">Amable </w:t>
                            </w:r>
                          </w:p>
                          <w:p w:rsidR="0088652F" w:rsidRPr="00C853E1" w:rsidRDefault="0088652F" w:rsidP="0088652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 xml:space="preserve">Creativa </w:t>
                            </w:r>
                          </w:p>
                          <w:p w:rsidR="0088652F" w:rsidRPr="00C853E1" w:rsidRDefault="00C853E1" w:rsidP="0088652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 xml:space="preserve">Disponibilidad </w:t>
                            </w:r>
                          </w:p>
                          <w:p w:rsidR="00C853E1" w:rsidRPr="00C853E1" w:rsidRDefault="00C853E1" w:rsidP="0088652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 xml:space="preserve">Iniciativa </w:t>
                            </w:r>
                          </w:p>
                          <w:p w:rsidR="00C853E1" w:rsidRPr="00C853E1" w:rsidRDefault="00C853E1" w:rsidP="0088652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>Puntual</w:t>
                            </w:r>
                          </w:p>
                          <w:p w:rsidR="00C853E1" w:rsidRPr="00C853E1" w:rsidRDefault="00C853E1" w:rsidP="0088652F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>Respetuosa</w:t>
                            </w:r>
                          </w:p>
                          <w:p w:rsidR="00C853E1" w:rsidRDefault="00C853E1" w:rsidP="00C853E1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>Responsable</w:t>
                            </w:r>
                          </w:p>
                          <w:p w:rsidR="00C853E1" w:rsidRPr="00C853E1" w:rsidRDefault="00C853E1" w:rsidP="00C853E1">
                            <w:pPr>
                              <w:kinsoku w:val="0"/>
                              <w:overflowPunct w:val="0"/>
                              <w:outlineLvl w:val="1"/>
                              <w:rPr>
                                <w:rFonts w:asciiTheme="majorHAnsi" w:hAnsiTheme="majorHAnsi" w:cstheme="minorHAnsi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</w:pPr>
                            <w:r w:rsidRPr="00C853E1">
                              <w:rPr>
                                <w:rFonts w:asciiTheme="majorHAnsi" w:hAnsiTheme="majorHAnsi" w:cstheme="minorHAnsi"/>
                                <w:b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  <w:t xml:space="preserve">Acerca de mi </w:t>
                            </w:r>
                          </w:p>
                          <w:p w:rsidR="00C853E1" w:rsidRPr="00C853E1" w:rsidRDefault="00C853E1" w:rsidP="00C853E1">
                            <w:pPr>
                              <w:kinsoku w:val="0"/>
                              <w:overflowPunct w:val="0"/>
                              <w:outlineLvl w:val="1"/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C853E1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 xml:space="preserve">Me gusta trabajar en equipo, aprendo muy rápido y estoy dispuesta a </w:t>
                            </w:r>
                            <w:r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4"/>
                                <w:szCs w:val="20"/>
                              </w:rPr>
                              <w:t>aprender diversas cosas.</w:t>
                            </w:r>
                          </w:p>
                          <w:p w:rsidR="00C853E1" w:rsidRPr="00C853E1" w:rsidRDefault="00C853E1" w:rsidP="00C853E1">
                            <w:pPr>
                              <w:kinsoku w:val="0"/>
                              <w:overflowPunct w:val="0"/>
                              <w:outlineLvl w:val="1"/>
                              <w:rPr>
                                <w:rFonts w:ascii="Corbel" w:hAnsi="Corbel" w:cstheme="minorHAnsi"/>
                                <w:bCs/>
                                <w:color w:val="0072C7" w:themeColor="accent2"/>
                                <w:sz w:val="24"/>
                                <w:szCs w:val="20"/>
                                <w:u w:val="single"/>
                              </w:rPr>
                            </w:pPr>
                          </w:p>
                          <w:p w:rsidR="0088652F" w:rsidRDefault="0088652F" w:rsidP="0088652F">
                            <w:pPr>
                              <w:spacing w:after="120" w:line="216" w:lineRule="auto"/>
                              <w:rPr>
                                <w:szCs w:val="24"/>
                              </w:rPr>
                            </w:pPr>
                          </w:p>
                          <w:p w:rsidR="0088652F" w:rsidRPr="0088652F" w:rsidRDefault="0088652F" w:rsidP="0088652F">
                            <w:pPr>
                              <w:spacing w:after="120" w:line="216" w:lineRule="auto"/>
                              <w:ind w:left="360"/>
                              <w:rPr>
                                <w:szCs w:val="24"/>
                              </w:rPr>
                            </w:pPr>
                          </w:p>
                          <w:p w:rsidR="0088652F" w:rsidRDefault="0088652F"/>
                        </w:txbxContent>
                      </v:textbox>
                    </v:shape>
                  </w:pict>
                </mc:Fallback>
              </mc:AlternateContent>
            </w:r>
          </w:p>
          <w:p w:rsidR="003D1B71" w:rsidRPr="00F20161" w:rsidRDefault="003D1B71" w:rsidP="00F20161">
            <w:pPr>
              <w:pStyle w:val="Ttulo2"/>
            </w:pPr>
          </w:p>
          <w:p w:rsidR="003D1B71" w:rsidRPr="00665F95" w:rsidRDefault="003D1B71" w:rsidP="00665F95">
            <w:pPr>
              <w:spacing w:line="216" w:lineRule="auto"/>
            </w:pPr>
          </w:p>
          <w:p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  <w:bookmarkStart w:id="0" w:name="_GoBack"/>
            <w:bookmarkEnd w:id="0"/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3CCF6D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d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88652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Calle: Churubusco No.59 Col. Metropolitana tercera sección, C.P. 57750 municipio Nezahualcóyotl; Estado de México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BC8F55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j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88652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5568952004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17F337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Cz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88652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dulce.santi.1709</w:t>
            </w:r>
            <w:r w:rsidRPr="0088652F">
              <w:rPr>
                <w:lang w:val="es-ES_tradnl"/>
              </w:rPr>
              <w:t>@</w:t>
            </w:r>
            <w:r>
              <w:rPr>
                <w:lang w:val="es-ES_tradnl"/>
              </w:rPr>
              <w:t>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6A94" w:rsidRDefault="00CD6A94" w:rsidP="00590471">
      <w:r>
        <w:separator/>
      </w:r>
    </w:p>
  </w:endnote>
  <w:endnote w:type="continuationSeparator" w:id="0">
    <w:p w:rsidR="00CD6A94" w:rsidRDefault="00CD6A9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6A94" w:rsidRDefault="00CD6A94" w:rsidP="00590471">
      <w:r>
        <w:separator/>
      </w:r>
    </w:p>
  </w:footnote>
  <w:footnote w:type="continuationSeparator" w:id="0">
    <w:p w:rsidR="00CD6A94" w:rsidRDefault="00CD6A9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1FCFD3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647"/>
        </w:tabs>
        <w:ind w:left="1647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30E3F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B3838" w:themeColor="background2" w:themeShade="40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03CCF"/>
    <w:multiLevelType w:val="hybridMultilevel"/>
    <w:tmpl w:val="65F85148"/>
    <w:lvl w:ilvl="0" w:tplc="8926226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B3838" w:themeColor="background2" w:themeShade="40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EEC3FFB"/>
    <w:multiLevelType w:val="hybridMultilevel"/>
    <w:tmpl w:val="A3B60B3A"/>
    <w:lvl w:ilvl="0" w:tplc="8926226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B3838" w:themeColor="background2" w:themeShade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6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52F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8652F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853E1"/>
    <w:rsid w:val="00CA16E3"/>
    <w:rsid w:val="00CD6A94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LAMAS%2048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77B583CE5804FB682FEEDB9C5CF9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B6CDC-70AA-4E04-8B9F-2A0587C976A2}"/>
      </w:docPartPr>
      <w:docPartBody>
        <w:p w:rsidR="00000000" w:rsidRDefault="006978B7" w:rsidP="006978B7">
          <w:pPr>
            <w:pStyle w:val="277B583CE5804FB682FEEDB9C5CF9F56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B7"/>
    <w:rsid w:val="006978B7"/>
    <w:rsid w:val="00F7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27B8237801C4C73AA6ECE8FF776E580">
    <w:name w:val="527B8237801C4C73AA6ECE8FF776E580"/>
  </w:style>
  <w:style w:type="paragraph" w:customStyle="1" w:styleId="D5295DCE958B425BAA4DAD0B850717F1">
    <w:name w:val="D5295DCE958B425BAA4DAD0B850717F1"/>
  </w:style>
  <w:style w:type="paragraph" w:customStyle="1" w:styleId="16ABE0097D454260AE2844F675051050">
    <w:name w:val="16ABE0097D454260AE2844F675051050"/>
  </w:style>
  <w:style w:type="paragraph" w:customStyle="1" w:styleId="7DAAD64C9D0B45B6B9B8DFCDBF22B440">
    <w:name w:val="7DAAD64C9D0B45B6B9B8DFCDBF22B440"/>
  </w:style>
  <w:style w:type="paragraph" w:customStyle="1" w:styleId="6DBB2DD9F6BF4F589271B515C1335F14">
    <w:name w:val="6DBB2DD9F6BF4F589271B515C1335F14"/>
  </w:style>
  <w:style w:type="paragraph" w:customStyle="1" w:styleId="8EE0B63D4D994F4289AA65B0457B605C">
    <w:name w:val="8EE0B63D4D994F4289AA65B0457B605C"/>
  </w:style>
  <w:style w:type="paragraph" w:customStyle="1" w:styleId="748D0001A396489BAD89E9BB2DE6D275">
    <w:name w:val="748D0001A396489BAD89E9BB2DE6D275"/>
  </w:style>
  <w:style w:type="paragraph" w:customStyle="1" w:styleId="AD2F667B303342A0A9CACF04C246F3B1">
    <w:name w:val="AD2F667B303342A0A9CACF04C246F3B1"/>
  </w:style>
  <w:style w:type="paragraph" w:customStyle="1" w:styleId="115A88BE723448B19864258DDABF4D7D">
    <w:name w:val="115A88BE723448B19864258DDABF4D7D"/>
  </w:style>
  <w:style w:type="paragraph" w:customStyle="1" w:styleId="66DB2E3AB5C042D98726EF03D6783F7B">
    <w:name w:val="66DB2E3AB5C042D98726EF03D6783F7B"/>
  </w:style>
  <w:style w:type="paragraph" w:customStyle="1" w:styleId="BC7E56CCEFC0488EAAB93E4D40BA10E7">
    <w:name w:val="BC7E56CCEFC0488EAAB93E4D40BA10E7"/>
  </w:style>
  <w:style w:type="paragraph" w:customStyle="1" w:styleId="C26E97DC9A6D47D28F23B8B8EEE62F4F">
    <w:name w:val="C26E97DC9A6D47D28F23B8B8EEE62F4F"/>
  </w:style>
  <w:style w:type="paragraph" w:customStyle="1" w:styleId="1A91DCDF672948FD844FDB1647685CD3">
    <w:name w:val="1A91DCDF672948FD844FDB1647685CD3"/>
  </w:style>
  <w:style w:type="paragraph" w:customStyle="1" w:styleId="EADB8F63A59B47358593F5F643C30C12">
    <w:name w:val="EADB8F63A59B47358593F5F643C30C12"/>
  </w:style>
  <w:style w:type="paragraph" w:customStyle="1" w:styleId="9135F055856648F78F25B934E408B236">
    <w:name w:val="9135F055856648F78F25B934E408B236"/>
  </w:style>
  <w:style w:type="paragraph" w:customStyle="1" w:styleId="5986480707624ECDBDAD7E982AA87D95">
    <w:name w:val="5986480707624ECDBDAD7E982AA87D95"/>
  </w:style>
  <w:style w:type="paragraph" w:customStyle="1" w:styleId="5984FC5DE3CC4B599509A3227EB7FC3B">
    <w:name w:val="5984FC5DE3CC4B599509A3227EB7FC3B"/>
  </w:style>
  <w:style w:type="paragraph" w:customStyle="1" w:styleId="B6EC2CA2AE7B4C12BFD4105A7BA13437">
    <w:name w:val="B6EC2CA2AE7B4C12BFD4105A7BA13437"/>
  </w:style>
  <w:style w:type="paragraph" w:customStyle="1" w:styleId="4C8F4418230D4674A1513AD0F281092D">
    <w:name w:val="4C8F4418230D4674A1513AD0F281092D"/>
  </w:style>
  <w:style w:type="paragraph" w:customStyle="1" w:styleId="E2ED3E85796F4F488AC24E4407EF0D19">
    <w:name w:val="E2ED3E85796F4F488AC24E4407EF0D19"/>
  </w:style>
  <w:style w:type="paragraph" w:customStyle="1" w:styleId="302503D2CC814FA5AE9994AB542A2FA4">
    <w:name w:val="302503D2CC814FA5AE9994AB542A2FA4"/>
  </w:style>
  <w:style w:type="paragraph" w:customStyle="1" w:styleId="3B80A3B0A6004469A45D2A4A26F60963">
    <w:name w:val="3B80A3B0A6004469A45D2A4A26F60963"/>
  </w:style>
  <w:style w:type="paragraph" w:customStyle="1" w:styleId="61AE59E9D08F4A39BF2593B19A3D625B">
    <w:name w:val="61AE59E9D08F4A39BF2593B19A3D625B"/>
  </w:style>
  <w:style w:type="paragraph" w:customStyle="1" w:styleId="DF62BE4ED62946B8B001C86B40845159">
    <w:name w:val="DF62BE4ED62946B8B001C86B40845159"/>
  </w:style>
  <w:style w:type="paragraph" w:customStyle="1" w:styleId="D8A92C68460B42A7871F98AE8CE85DED">
    <w:name w:val="D8A92C68460B42A7871F98AE8CE85DED"/>
  </w:style>
  <w:style w:type="paragraph" w:customStyle="1" w:styleId="786FB4C212FF40F4B4E8137312CE4E62">
    <w:name w:val="786FB4C212FF40F4B4E8137312CE4E62"/>
  </w:style>
  <w:style w:type="paragraph" w:customStyle="1" w:styleId="EB4C5AEA807447E295A924DA39843773">
    <w:name w:val="EB4C5AEA807447E295A924DA39843773"/>
  </w:style>
  <w:style w:type="paragraph" w:customStyle="1" w:styleId="2564AD02D98C48858935C2331219948B">
    <w:name w:val="2564AD02D98C48858935C2331219948B"/>
  </w:style>
  <w:style w:type="paragraph" w:customStyle="1" w:styleId="EB6C775B781442028C117CC8DCE5A440">
    <w:name w:val="EB6C775B781442028C117CC8DCE5A440"/>
  </w:style>
  <w:style w:type="paragraph" w:customStyle="1" w:styleId="D7CC9B6C8D0C4B999F90201A22140033">
    <w:name w:val="D7CC9B6C8D0C4B999F90201A22140033"/>
  </w:style>
  <w:style w:type="paragraph" w:customStyle="1" w:styleId="79047CC32C0546CFB0862333BB94235C">
    <w:name w:val="79047CC32C0546CFB0862333BB94235C"/>
  </w:style>
  <w:style w:type="paragraph" w:customStyle="1" w:styleId="160F60E16B344F528EFDD4BAB1953063">
    <w:name w:val="160F60E16B344F528EFDD4BAB1953063"/>
  </w:style>
  <w:style w:type="paragraph" w:customStyle="1" w:styleId="7A388629BD7E48E9A8505BB9C3A5D022">
    <w:name w:val="7A388629BD7E48E9A8505BB9C3A5D022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5B41F34C2EDE460DB19106FD5FEB95D0">
    <w:name w:val="5B41F34C2EDE460DB19106FD5FEB95D0"/>
  </w:style>
  <w:style w:type="paragraph" w:customStyle="1" w:styleId="129E354FC3734A27B2F5C22354092959">
    <w:name w:val="129E354FC3734A27B2F5C22354092959"/>
    <w:rsid w:val="006978B7"/>
  </w:style>
  <w:style w:type="paragraph" w:customStyle="1" w:styleId="277B583CE5804FB682FEEDB9C5CF9F56">
    <w:name w:val="277B583CE5804FB682FEEDB9C5CF9F56"/>
    <w:rsid w:val="006978B7"/>
  </w:style>
  <w:style w:type="paragraph" w:customStyle="1" w:styleId="464921B08EC64F45A01BD504282A45A8">
    <w:name w:val="464921B08EC64F45A01BD504282A45A8"/>
    <w:rsid w:val="00697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38</Words>
  <Characters>210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2025-09-08T16:07:00Z</dcterms:created>
  <dcterms:modified xsi:type="dcterms:W3CDTF">2025-09-08T16:39:00Z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